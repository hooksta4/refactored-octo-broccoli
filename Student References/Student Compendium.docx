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0"/>
        <w:gridCol w:w="1664"/>
        <w:gridCol w:w="406"/>
        <w:gridCol w:w="270"/>
        <w:gridCol w:w="630"/>
        <w:gridCol w:w="1440"/>
        <w:gridCol w:w="270"/>
        <w:gridCol w:w="6030"/>
      </w:tblGrid>
      <w:tr w:rsidR="00682EC8" w14:paraId="08AD70B9" w14:textId="77777777" w:rsidTr="00F86647">
        <w:trPr>
          <w:cantSplit/>
          <w:trHeight w:val="4680"/>
        </w:trPr>
        <w:tc>
          <w:tcPr>
            <w:tcW w:w="2474" w:type="dxa"/>
            <w:gridSpan w:val="2"/>
            <w:textDirection w:val="btLr"/>
          </w:tcPr>
          <w:p w14:paraId="0A809210" w14:textId="26DF82F1" w:rsidR="00682EC8" w:rsidRPr="00E623C7" w:rsidRDefault="00E623C7" w:rsidP="003E3262">
            <w:pPr>
              <w:pStyle w:val="Title"/>
              <w:rPr>
                <w:sz w:val="44"/>
                <w:szCs w:val="14"/>
              </w:rPr>
            </w:pPr>
            <w:r w:rsidRPr="00E623C7">
              <w:rPr>
                <w:sz w:val="44"/>
                <w:szCs w:val="14"/>
              </w:rPr>
              <w:t>GitHub Training Module</w:t>
            </w:r>
          </w:p>
          <w:p w14:paraId="0170349A" w14:textId="0FD109E4" w:rsidR="00682EC8" w:rsidRPr="00382BBF" w:rsidRDefault="00682EC8" w:rsidP="003E3262">
            <w:pPr>
              <w:pStyle w:val="Subtitle"/>
            </w:pPr>
          </w:p>
        </w:tc>
        <w:tc>
          <w:tcPr>
            <w:tcW w:w="9046" w:type="dxa"/>
            <w:gridSpan w:val="6"/>
            <w:vMerge w:val="restart"/>
            <w:vAlign w:val="center"/>
          </w:tcPr>
          <w:p w14:paraId="489EA1AE" w14:textId="77777777" w:rsidR="00682EC8" w:rsidRDefault="00682EC8" w:rsidP="00F86647">
            <w:pPr>
              <w:pStyle w:val="Image"/>
              <w:jc w:val="right"/>
            </w:pPr>
            <w:r>
              <mc:AlternateContent>
                <mc:Choice Requires="wpg">
                  <w:drawing>
                    <wp:inline distT="0" distB="0" distL="0" distR="0" wp14:anchorId="69DCD350" wp14:editId="03933813">
                      <wp:extent cx="5577840" cy="6411826"/>
                      <wp:effectExtent l="0" t="0" r="3810" b="8255"/>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826"/>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0"/>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6D3487" id="Group 13" o:spid="_x0000_s1026" alt="Cover image on first page" style="width:439.2pt;height:504.85pt;mso-position-horizontal-relative:char;mso-position-vertical-relative:line"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1"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" adj="4655" fillcolor="#297fd5 [3206]"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&#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" adj="4656" fillcolor="#297fd5 [3206]" stroked="f" strokeweight="1pt">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" adj="4654" filled="f" strokecolor="black [3213]" strokeweight="1pt"/>
                      <w10:anchorlock/>
                    </v:group>
                  </w:pict>
                </mc:Fallback>
              </mc:AlternateContent>
            </w:r>
          </w:p>
        </w:tc>
      </w:tr>
      <w:tr w:rsidR="00682EC8" w14:paraId="4239F8A4" w14:textId="77777777" w:rsidTr="00682EC8">
        <w:trPr>
          <w:trHeight w:val="450"/>
        </w:trPr>
        <w:tc>
          <w:tcPr>
            <w:tcW w:w="810" w:type="dxa"/>
            <w:vAlign w:val="bottom"/>
          </w:tcPr>
          <w:p w14:paraId="00CA265A" w14:textId="77777777" w:rsidR="00682EC8" w:rsidRPr="00C36D8A" w:rsidRDefault="00682EC8" w:rsidP="00682EC8">
            <w:pPr>
              <w:pStyle w:val="NoSpacing"/>
            </w:pPr>
          </w:p>
        </w:tc>
        <w:tc>
          <w:tcPr>
            <w:tcW w:w="1664" w:type="dxa"/>
            <w:vAlign w:val="bottom"/>
          </w:tcPr>
          <w:p w14:paraId="662E0690" w14:textId="77777777" w:rsidR="00682EC8" w:rsidRPr="00C36D8A" w:rsidRDefault="00682EC8" w:rsidP="00682EC8">
            <w:pPr>
              <w:pStyle w:val="NoSpacing"/>
            </w:pPr>
          </w:p>
        </w:tc>
        <w:tc>
          <w:tcPr>
            <w:tcW w:w="9046" w:type="dxa"/>
            <w:gridSpan w:val="6"/>
            <w:vMerge/>
            <w:vAlign w:val="bottom"/>
          </w:tcPr>
          <w:p w14:paraId="0EBEA12D" w14:textId="77777777" w:rsidR="00682EC8" w:rsidRDefault="00682EC8" w:rsidP="00682EC8">
            <w:pPr>
              <w:pStyle w:val="NoSpacing"/>
            </w:pPr>
          </w:p>
        </w:tc>
      </w:tr>
      <w:tr w:rsidR="00682EC8" w:rsidRPr="00682EC8" w14:paraId="70E5634C" w14:textId="77777777" w:rsidTr="00682EC8">
        <w:trPr>
          <w:trHeight w:val="68"/>
        </w:trPr>
        <w:tc>
          <w:tcPr>
            <w:tcW w:w="810" w:type="dxa"/>
            <w:shd w:val="clear" w:color="auto" w:fill="000000" w:themeFill="text1"/>
            <w:vAlign w:val="bottom"/>
          </w:tcPr>
          <w:p w14:paraId="45047562" w14:textId="77777777" w:rsidR="00682EC8" w:rsidRPr="00682EC8" w:rsidRDefault="00682EC8" w:rsidP="00682EC8">
            <w:pPr>
              <w:pStyle w:val="NoSpacing"/>
              <w:rPr>
                <w:sz w:val="8"/>
              </w:rPr>
            </w:pPr>
          </w:p>
        </w:tc>
        <w:tc>
          <w:tcPr>
            <w:tcW w:w="1664" w:type="dxa"/>
            <w:vAlign w:val="bottom"/>
          </w:tcPr>
          <w:p w14:paraId="57180738" w14:textId="77777777" w:rsidR="00682EC8" w:rsidRPr="00682EC8" w:rsidRDefault="00682EC8" w:rsidP="00682EC8">
            <w:pPr>
              <w:pStyle w:val="NoSpacing"/>
              <w:rPr>
                <w:sz w:val="8"/>
              </w:rPr>
            </w:pPr>
          </w:p>
        </w:tc>
        <w:tc>
          <w:tcPr>
            <w:tcW w:w="9046" w:type="dxa"/>
            <w:gridSpan w:val="6"/>
            <w:vMerge/>
            <w:vAlign w:val="bottom"/>
          </w:tcPr>
          <w:p w14:paraId="4FD9C848" w14:textId="77777777" w:rsidR="00682EC8" w:rsidRPr="00682EC8" w:rsidRDefault="00682EC8" w:rsidP="00682EC8">
            <w:pPr>
              <w:pStyle w:val="NoSpacing"/>
              <w:rPr>
                <w:sz w:val="8"/>
              </w:rPr>
            </w:pPr>
          </w:p>
        </w:tc>
      </w:tr>
      <w:tr w:rsidR="00682EC8" w14:paraId="46EC3E83" w14:textId="77777777" w:rsidTr="00682EC8">
        <w:trPr>
          <w:trHeight w:val="4464"/>
        </w:trPr>
        <w:tc>
          <w:tcPr>
            <w:tcW w:w="2474" w:type="dxa"/>
            <w:gridSpan w:val="2"/>
            <w:vAlign w:val="bottom"/>
          </w:tcPr>
          <w:p w14:paraId="2B1F3F17" w14:textId="71826D1D" w:rsidR="00682EC8" w:rsidRDefault="00E623C7" w:rsidP="00A50BCD">
            <w:pPr>
              <w:pStyle w:val="Heading1"/>
            </w:pPr>
            <w:r>
              <w:t>Tasks</w:t>
            </w:r>
          </w:p>
        </w:tc>
        <w:tc>
          <w:tcPr>
            <w:tcW w:w="9046" w:type="dxa"/>
            <w:gridSpan w:val="6"/>
            <w:vMerge/>
            <w:vAlign w:val="bottom"/>
          </w:tcPr>
          <w:p w14:paraId="68C41F28" w14:textId="77777777" w:rsidR="00682EC8" w:rsidRDefault="00682EC8" w:rsidP="000871A1"/>
        </w:tc>
      </w:tr>
      <w:tr w:rsidR="00682EC8" w14:paraId="5ED23CB1" w14:textId="77777777" w:rsidTr="00682EC8">
        <w:trPr>
          <w:trHeight w:val="4464"/>
        </w:trPr>
        <w:tc>
          <w:tcPr>
            <w:tcW w:w="3150" w:type="dxa"/>
            <w:gridSpan w:val="4"/>
          </w:tcPr>
          <w:p w14:paraId="234C2C30" w14:textId="3252D44A" w:rsidR="00682EC8" w:rsidRPr="008E2B6D" w:rsidRDefault="00E623C7" w:rsidP="00E623C7">
            <w:pPr>
              <w:pStyle w:val="TOC1"/>
            </w:pPr>
            <w:r>
              <w:t>Install 3</w:t>
            </w:r>
            <w:r w:rsidRPr="00E623C7">
              <w:rPr>
                <w:vertAlign w:val="superscript"/>
              </w:rPr>
              <w:t>rd</w:t>
            </w:r>
            <w:r>
              <w:t xml:space="preserve"> Party Software</w:t>
            </w:r>
          </w:p>
          <w:p w14:paraId="3C47EBB4" w14:textId="29D13957" w:rsidR="00682EC8" w:rsidRDefault="00E623C7" w:rsidP="00682EC8">
            <w:pPr>
              <w:pStyle w:val="TOC1"/>
            </w:pPr>
            <w:r>
              <w:t>Create GitHub Account</w:t>
            </w:r>
          </w:p>
          <w:p w14:paraId="197BF9AC" w14:textId="791B0A14" w:rsidR="00E623C7" w:rsidRDefault="00E623C7" w:rsidP="00E623C7">
            <w:pPr>
              <w:pStyle w:val="TOC1"/>
            </w:pPr>
            <w:r>
              <w:t>Fork and Branch Repository</w:t>
            </w:r>
          </w:p>
          <w:p w14:paraId="5F168D5E" w14:textId="5C584616" w:rsidR="00682EC8" w:rsidRDefault="00E623C7" w:rsidP="00E623C7">
            <w:pPr>
              <w:pStyle w:val="TOC1"/>
            </w:pPr>
            <w:r>
              <w:t>Commit and Push Request</w:t>
            </w:r>
          </w:p>
        </w:tc>
        <w:tc>
          <w:tcPr>
            <w:tcW w:w="630" w:type="dxa"/>
          </w:tcPr>
          <w:p w14:paraId="7F3A38DE" w14:textId="77777777" w:rsidR="00682EC8" w:rsidRDefault="00682EC8" w:rsidP="00682EC8"/>
        </w:tc>
        <w:tc>
          <w:tcPr>
            <w:tcW w:w="7740" w:type="dxa"/>
            <w:gridSpan w:val="3"/>
          </w:tcPr>
          <w:p w14:paraId="77A4A829" w14:textId="591B86EA" w:rsidR="00682EC8" w:rsidRPr="0065723F" w:rsidRDefault="00441CC7" w:rsidP="0065723F">
            <w:pPr>
              <w:pStyle w:val="Heading1"/>
            </w:pPr>
            <w:r>
              <w:t>LTLE 610 Module 4</w:t>
            </w:r>
          </w:p>
          <w:p w14:paraId="2D6481A0" w14:textId="77777777" w:rsidR="00C314A6" w:rsidRDefault="00C314A6" w:rsidP="00441CC7">
            <w:pPr>
              <w:spacing w:line="240" w:lineRule="auto"/>
              <w:rPr>
                <w:caps/>
                <w:color w:val="629DD1" w:themeColor="accent2"/>
                <w:sz w:val="22"/>
              </w:rPr>
            </w:pPr>
            <w:r w:rsidRPr="00C314A6">
              <w:rPr>
                <w:caps/>
                <w:color w:val="629DD1" w:themeColor="accent2"/>
                <w:sz w:val="22"/>
              </w:rPr>
              <w:t xml:space="preserve">Contribute Code to LandSandBoat GitHub repository </w:t>
            </w:r>
          </w:p>
          <w:p w14:paraId="59654ADC" w14:textId="4BAC55CD" w:rsidR="00682EC8" w:rsidRPr="00441CC7" w:rsidRDefault="00441CC7" w:rsidP="00441CC7">
            <w:pPr>
              <w:spacing w:line="240" w:lineRule="auto"/>
              <w:rPr>
                <w:rFonts w:ascii="Helvetica" w:hAnsi="Helvetica" w:cs="Helvetica"/>
                <w:color w:val="333333"/>
                <w:spacing w:val="-2"/>
              </w:rPr>
            </w:pPr>
            <w:r w:rsidRPr="00441CC7">
              <w:rPr>
                <w:rFonts w:ascii="Helvetica" w:hAnsi="Helvetica" w:cs="Helvetica"/>
                <w:color w:val="333333"/>
                <w:spacing w:val="-2"/>
              </w:rPr>
              <w:t>Git, like other version control systems, manages and stores revisions of projects. Although it’s mostly used for code, Git could be used to manage any other type of file, such as Word documents or Final Cut projects. Think of it as a filing system for every draft of a document.</w:t>
            </w:r>
          </w:p>
          <w:p w14:paraId="1BBF8D49" w14:textId="77777777" w:rsidR="00441CC7" w:rsidRPr="00441CC7" w:rsidRDefault="00441CC7" w:rsidP="00441CC7">
            <w:pPr>
              <w:pStyle w:val="NormalWeb"/>
              <w:spacing w:before="225" w:beforeAutospacing="0" w:after="225" w:afterAutospacing="0"/>
              <w:rPr>
                <w:rFonts w:ascii="Helvetica" w:hAnsi="Helvetica" w:cs="Helvetica"/>
                <w:color w:val="333333"/>
                <w:spacing w:val="-2"/>
                <w:sz w:val="20"/>
                <w:szCs w:val="20"/>
              </w:rPr>
            </w:pPr>
            <w:r w:rsidRPr="00441CC7">
              <w:rPr>
                <w:rFonts w:ascii="Helvetica" w:hAnsi="Helvetica" w:cs="Helvetica"/>
                <w:color w:val="333333"/>
                <w:spacing w:val="-2"/>
                <w:sz w:val="20"/>
                <w:szCs w:val="20"/>
              </w:rPr>
              <w:t>The flagship functionality of GitHub is “forking” – copying a repository from one user’s account to another. This enables you to take a project that you don’t have write access to and modify it under your own account. If you make changes you’d like to share, you can send a notification called a “pull request” to the original owner. That user can then, with a click of a button, merge the changes found in your repo with the original repo.</w:t>
            </w:r>
          </w:p>
          <w:p w14:paraId="152F9E22" w14:textId="23D4FC2A" w:rsidR="00441CC7" w:rsidRDefault="00441CC7" w:rsidP="00441CC7">
            <w:pPr>
              <w:pStyle w:val="NormalWeb"/>
              <w:spacing w:before="225" w:beforeAutospacing="0" w:after="225" w:afterAutospacing="0"/>
            </w:pPr>
            <w:r w:rsidRPr="00441CC7">
              <w:rPr>
                <w:rFonts w:ascii="Helvetica" w:hAnsi="Helvetica" w:cs="Helvetica"/>
                <w:color w:val="333333"/>
                <w:spacing w:val="-2"/>
                <w:sz w:val="20"/>
                <w:szCs w:val="20"/>
              </w:rPr>
              <w:t>These three features – fork, pull request and merge – are what make GitHub so powerful. </w:t>
            </w:r>
          </w:p>
        </w:tc>
      </w:tr>
      <w:tr w:rsidR="00FF4560" w14:paraId="4EF15A20" w14:textId="77777777" w:rsidTr="00F86647">
        <w:trPr>
          <w:cantSplit/>
          <w:trHeight w:val="5670"/>
        </w:trPr>
        <w:tc>
          <w:tcPr>
            <w:tcW w:w="5220" w:type="dxa"/>
            <w:gridSpan w:val="6"/>
          </w:tcPr>
          <w:p w14:paraId="3EB52A79" w14:textId="3CFE53B6" w:rsidR="00FF4560" w:rsidRPr="00382BBF" w:rsidRDefault="00011B82" w:rsidP="00F86647">
            <w:pPr>
              <w:pStyle w:val="Image"/>
            </w:pPr>
            <w:r w:rsidRPr="00682EC8">
              <w:rPr>
                <w:sz w:val="16"/>
              </w:rPr>
              <w:lastRenderedPageBreak/>
              <w:br w:type="page"/>
            </w:r>
            <w:r w:rsidR="00F3653A">
              <w:rPr>
                <w:sz w:val="16"/>
              </w:rPr>
              <w:drawing>
                <wp:inline distT="0" distB="0" distL="0" distR="0" wp14:anchorId="31DE6B55" wp14:editId="6C46BD36">
                  <wp:extent cx="3876675" cy="35551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630" cy="3572570"/>
                          </a:xfrm>
                          <a:prstGeom prst="rect">
                            <a:avLst/>
                          </a:prstGeom>
                          <a:noFill/>
                          <a:ln>
                            <a:noFill/>
                          </a:ln>
                        </pic:spPr>
                      </pic:pic>
                    </a:graphicData>
                  </a:graphic>
                </wp:inline>
              </w:drawing>
            </w:r>
          </w:p>
        </w:tc>
        <w:tc>
          <w:tcPr>
            <w:tcW w:w="270" w:type="dxa"/>
          </w:tcPr>
          <w:p w14:paraId="472B4224" w14:textId="77777777" w:rsidR="00FF4560" w:rsidRDefault="00FF4560" w:rsidP="000871A1">
            <w:pPr>
              <w:pStyle w:val="NoSpacing"/>
            </w:pPr>
          </w:p>
        </w:tc>
        <w:tc>
          <w:tcPr>
            <w:tcW w:w="6030" w:type="dxa"/>
          </w:tcPr>
          <w:p w14:paraId="61954547" w14:textId="4C6492AD" w:rsidR="00FF4560" w:rsidRPr="00441CC7" w:rsidRDefault="00441CC7" w:rsidP="00A50BCD">
            <w:pPr>
              <w:pStyle w:val="Heading1"/>
              <w:rPr>
                <w:sz w:val="56"/>
                <w:szCs w:val="36"/>
              </w:rPr>
            </w:pPr>
            <w:r w:rsidRPr="00441CC7">
              <w:rPr>
                <w:sz w:val="56"/>
                <w:szCs w:val="36"/>
              </w:rPr>
              <w:t>Install software</w:t>
            </w:r>
          </w:p>
          <w:p w14:paraId="368FABB4" w14:textId="1DCBB166" w:rsidR="00FF4560" w:rsidRDefault="00441CC7" w:rsidP="00A50BCD">
            <w:pPr>
              <w:pStyle w:val="Heading2"/>
            </w:pPr>
            <w:r>
              <w:t>3</w:t>
            </w:r>
            <w:r w:rsidRPr="00441CC7">
              <w:rPr>
                <w:vertAlign w:val="superscript"/>
              </w:rPr>
              <w:t>rd</w:t>
            </w:r>
            <w:r>
              <w:t xml:space="preserve"> party software </w:t>
            </w:r>
          </w:p>
          <w:p w14:paraId="367333F2" w14:textId="7BC6499C" w:rsidR="00C314A6" w:rsidRDefault="00C314A6" w:rsidP="00441CC7">
            <w:r>
              <w:t xml:space="preserve">Software must </w:t>
            </w:r>
            <w:r w:rsidR="00441CC7">
              <w:t>be installed</w:t>
            </w:r>
            <w:r>
              <w:t xml:space="preserve"> on learners’ system to contribute to LSB via GitHub.</w:t>
            </w:r>
          </w:p>
          <w:p w14:paraId="1C5442BB" w14:textId="1D2CA09D" w:rsidR="00FF4560" w:rsidRDefault="00441CC7" w:rsidP="00441CC7">
            <w:r>
              <w:t xml:space="preserve"> </w:t>
            </w:r>
            <w:r w:rsidR="00C314A6">
              <w:t>This software will take up around 2TB of disk space. Most software is installed with default options, except where noted, in the detailed list.</w:t>
            </w:r>
          </w:p>
          <w:p w14:paraId="35992370" w14:textId="63CCCA96" w:rsidR="00C314A6" w:rsidRDefault="00C314A6" w:rsidP="00441CC7">
            <w:r>
              <w:t>Once software is installed, learners will be able to move onto creating a GitHub user account.</w:t>
            </w:r>
          </w:p>
        </w:tc>
      </w:tr>
      <w:tr w:rsidR="00FF4560" w14:paraId="7FCA71DC" w14:textId="77777777" w:rsidTr="00A01FE5">
        <w:trPr>
          <w:trHeight w:val="450"/>
        </w:trPr>
        <w:tc>
          <w:tcPr>
            <w:tcW w:w="2880" w:type="dxa"/>
            <w:gridSpan w:val="3"/>
            <w:vAlign w:val="bottom"/>
          </w:tcPr>
          <w:p w14:paraId="1C1B60AF" w14:textId="77777777" w:rsidR="00FF4560" w:rsidRPr="00C36D8A" w:rsidRDefault="00FF4560" w:rsidP="000871A1">
            <w:pPr>
              <w:pStyle w:val="NoSpacing"/>
            </w:pPr>
          </w:p>
        </w:tc>
        <w:tc>
          <w:tcPr>
            <w:tcW w:w="2610" w:type="dxa"/>
            <w:gridSpan w:val="4"/>
            <w:vAlign w:val="bottom"/>
          </w:tcPr>
          <w:p w14:paraId="6158D1FE" w14:textId="77777777" w:rsidR="00FF4560" w:rsidRPr="00C36D8A" w:rsidRDefault="00FF4560" w:rsidP="000871A1">
            <w:pPr>
              <w:pStyle w:val="NoSpacing"/>
            </w:pPr>
          </w:p>
        </w:tc>
        <w:tc>
          <w:tcPr>
            <w:tcW w:w="6030" w:type="dxa"/>
            <w:vMerge w:val="restart"/>
            <w:vAlign w:val="center"/>
          </w:tcPr>
          <w:p w14:paraId="277CF4DC" w14:textId="77777777" w:rsidR="00FF4560" w:rsidRDefault="00FF4560" w:rsidP="00A01FE5">
            <w:pPr>
              <w:pStyle w:val="NoSpacing"/>
              <w:jc w:val="left"/>
            </w:pPr>
            <w:r>
              <w:rPr>
                <w:noProof/>
              </w:rPr>
              <mc:AlternateContent>
                <mc:Choice Requires="wpg">
                  <w:drawing>
                    <wp:inline distT="0" distB="0" distL="0" distR="0" wp14:anchorId="33A93556" wp14:editId="7D6FE5E0">
                      <wp:extent cx="3533167" cy="1899862"/>
                      <wp:effectExtent l="19050" t="0" r="0" b="24765"/>
                      <wp:docPr id="55" name="Group 55" descr="Second page design objects"/>
                      <wp:cNvGraphicFramePr/>
                      <a:graphic xmlns:a="http://schemas.openxmlformats.org/drawingml/2006/main">
                        <a:graphicData uri="http://schemas.microsoft.com/office/word/2010/wordprocessingGroup">
                          <wpg:wgp>
                            <wpg:cNvGrpSpPr/>
                            <wpg:grpSpPr>
                              <a:xfrm>
                                <a:off x="0" y="0"/>
                                <a:ext cx="3533167" cy="1899862"/>
                                <a:chOff x="-2739123" y="-320442"/>
                                <a:chExt cx="7620266" cy="4100001"/>
                              </a:xfrm>
                            </wpg:grpSpPr>
                            <wps:wsp>
                              <wps:cNvPr id="59" name="Hexagon 59"/>
                              <wps:cNvSpPr/>
                              <wps:spPr>
                                <a:xfrm>
                                  <a:off x="885825"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Hexagon 60"/>
                              <wps:cNvSpPr/>
                              <wps:spPr>
                                <a:xfrm>
                                  <a:off x="472086" y="335320"/>
                                  <a:ext cx="3994784" cy="3444239"/>
                                </a:xfrm>
                                <a:prstGeom prst="hexagon">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Hexagon 62"/>
                              <wps:cNvSpPr/>
                              <wps:spPr>
                                <a:xfrm>
                                  <a:off x="-2030992" y="16961"/>
                                  <a:ext cx="2646270" cy="2280938"/>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Hexagon 63"/>
                              <wps:cNvSpPr/>
                              <wps:spPr>
                                <a:xfrm>
                                  <a:off x="-2739123" y="-320442"/>
                                  <a:ext cx="2714493" cy="2339158"/>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31F9A8" id="Group 55" o:spid="_x0000_s1026" alt="Second page design objects" style="width:278.2pt;height:149.6pt;mso-position-horizontal-relative:char;mso-position-vertical-relative:line" coordorigin="-27391,-3204" coordsize="76202,4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">
                      <v:shape id="Hexagon 59" o:spid="_x0000_s1027" type="#_x0000_t9" style="position:absolute;left:8858;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" adj="4655" fillcolor="#297fd5 [3206]" stroked="f" strokeweight="1pt">
                        <v:fill opacity="32896f"/>
                      </v:shape>
                      <v:shape id="Hexagon 60" o:spid="_x0000_s1028" type="#_x0000_t9" style="position:absolute;left:4720;top:3353;width:39948;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" adj="4656" filled="f" strokecolor="#297fd5 [3206]" strokeweight="1pt"/>
                      <v:shape id="Hexagon 62" o:spid="_x0000_s1029" type="#_x0000_t9" style="position:absolute;left:-20309;top:169;width:26461;height:2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" adj="4655" fillcolor="#297fd5 [3206]" stroked="f" strokeweight="1pt">
                        <v:fill opacity="32896f"/>
                      </v:shape>
                      <v:shape id="Hexagon 63" o:spid="_x0000_s1030" type="#_x0000_t9" style="position:absolute;left:-27391;top:-3204;width:27145;height:2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" adj="4653" filled="f" strokecolor="black [3213]" strokeweight="1pt"/>
                      <w10:anchorlock/>
                    </v:group>
                  </w:pict>
                </mc:Fallback>
              </mc:AlternateContent>
            </w:r>
          </w:p>
        </w:tc>
      </w:tr>
      <w:tr w:rsidR="00FF4560" w:rsidRPr="00682EC8" w14:paraId="4FC0FC7D" w14:textId="77777777" w:rsidTr="00FF4560">
        <w:trPr>
          <w:trHeight w:val="68"/>
        </w:trPr>
        <w:tc>
          <w:tcPr>
            <w:tcW w:w="2880" w:type="dxa"/>
            <w:gridSpan w:val="3"/>
            <w:shd w:val="clear" w:color="auto" w:fill="000000" w:themeFill="text1"/>
            <w:vAlign w:val="bottom"/>
          </w:tcPr>
          <w:p w14:paraId="147F123D" w14:textId="77777777" w:rsidR="00FF4560" w:rsidRPr="00682EC8" w:rsidRDefault="00FF4560" w:rsidP="000871A1">
            <w:pPr>
              <w:pStyle w:val="NoSpacing"/>
              <w:rPr>
                <w:sz w:val="8"/>
              </w:rPr>
            </w:pPr>
          </w:p>
        </w:tc>
        <w:tc>
          <w:tcPr>
            <w:tcW w:w="2610" w:type="dxa"/>
            <w:gridSpan w:val="4"/>
            <w:vAlign w:val="bottom"/>
          </w:tcPr>
          <w:p w14:paraId="69EB77D0" w14:textId="77777777" w:rsidR="00FF4560" w:rsidRPr="00682EC8" w:rsidRDefault="00FF4560" w:rsidP="000871A1">
            <w:pPr>
              <w:pStyle w:val="NoSpacing"/>
              <w:rPr>
                <w:sz w:val="8"/>
              </w:rPr>
            </w:pPr>
          </w:p>
        </w:tc>
        <w:tc>
          <w:tcPr>
            <w:tcW w:w="6030" w:type="dxa"/>
            <w:vMerge/>
            <w:vAlign w:val="bottom"/>
          </w:tcPr>
          <w:p w14:paraId="0960559C" w14:textId="77777777" w:rsidR="00FF4560" w:rsidRPr="00682EC8" w:rsidRDefault="00FF4560" w:rsidP="000871A1">
            <w:pPr>
              <w:pStyle w:val="NoSpacing"/>
              <w:rPr>
                <w:sz w:val="8"/>
              </w:rPr>
            </w:pPr>
          </w:p>
        </w:tc>
      </w:tr>
      <w:tr w:rsidR="00FF4560" w14:paraId="30D12EE2" w14:textId="77777777" w:rsidTr="00FF4560">
        <w:trPr>
          <w:trHeight w:val="918"/>
        </w:trPr>
        <w:tc>
          <w:tcPr>
            <w:tcW w:w="5220" w:type="dxa"/>
            <w:gridSpan w:val="6"/>
            <w:vAlign w:val="bottom"/>
          </w:tcPr>
          <w:p w14:paraId="39A337CE" w14:textId="77777777" w:rsidR="00FF4560" w:rsidRDefault="00FF4560" w:rsidP="00FF4560"/>
        </w:tc>
        <w:tc>
          <w:tcPr>
            <w:tcW w:w="270" w:type="dxa"/>
            <w:vAlign w:val="bottom"/>
          </w:tcPr>
          <w:p w14:paraId="45A09EFF" w14:textId="77777777" w:rsidR="00FF4560" w:rsidRDefault="00FF4560" w:rsidP="00FF4560"/>
        </w:tc>
        <w:tc>
          <w:tcPr>
            <w:tcW w:w="6030" w:type="dxa"/>
            <w:vMerge/>
            <w:vAlign w:val="bottom"/>
          </w:tcPr>
          <w:p w14:paraId="3E006937" w14:textId="77777777" w:rsidR="00FF4560" w:rsidRDefault="00FF4560" w:rsidP="000871A1"/>
        </w:tc>
      </w:tr>
      <w:tr w:rsidR="00FF4560" w14:paraId="0D02F9AA" w14:textId="77777777" w:rsidTr="00A01FE5">
        <w:trPr>
          <w:trHeight w:val="1692"/>
        </w:trPr>
        <w:tc>
          <w:tcPr>
            <w:tcW w:w="5220" w:type="dxa"/>
            <w:gridSpan w:val="6"/>
            <w:vMerge w:val="restart"/>
          </w:tcPr>
          <w:p w14:paraId="64006E03" w14:textId="48E6317E" w:rsidR="00FF4560" w:rsidRDefault="0062138D" w:rsidP="00F86647">
            <w:pPr>
              <w:pStyle w:val="Image"/>
            </w:pPr>
            <w:r>
              <w:drawing>
                <wp:inline distT="0" distB="0" distL="0" distR="0" wp14:anchorId="725344D5" wp14:editId="033FFD54">
                  <wp:extent cx="316611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6110" cy="4524375"/>
                          </a:xfrm>
                          <a:prstGeom prst="rect">
                            <a:avLst/>
                          </a:prstGeom>
                          <a:noFill/>
                          <a:ln>
                            <a:noFill/>
                          </a:ln>
                        </pic:spPr>
                      </pic:pic>
                    </a:graphicData>
                  </a:graphic>
                </wp:inline>
              </w:drawing>
            </w:r>
          </w:p>
        </w:tc>
        <w:tc>
          <w:tcPr>
            <w:tcW w:w="270" w:type="dxa"/>
            <w:vAlign w:val="bottom"/>
          </w:tcPr>
          <w:p w14:paraId="7F896817" w14:textId="77777777" w:rsidR="00FF4560" w:rsidRDefault="00FF4560" w:rsidP="00FF4560"/>
        </w:tc>
        <w:tc>
          <w:tcPr>
            <w:tcW w:w="6030" w:type="dxa"/>
            <w:vMerge/>
            <w:vAlign w:val="bottom"/>
          </w:tcPr>
          <w:p w14:paraId="556B35FC" w14:textId="77777777" w:rsidR="00FF4560" w:rsidRDefault="00FF4560" w:rsidP="000871A1"/>
        </w:tc>
      </w:tr>
      <w:tr w:rsidR="00FF4560" w14:paraId="7D4A374C" w14:textId="77777777" w:rsidTr="00F86647">
        <w:trPr>
          <w:trHeight w:val="5310"/>
        </w:trPr>
        <w:tc>
          <w:tcPr>
            <w:tcW w:w="5220" w:type="dxa"/>
            <w:gridSpan w:val="6"/>
            <w:vMerge/>
          </w:tcPr>
          <w:p w14:paraId="46309E90" w14:textId="77777777" w:rsidR="00FF4560" w:rsidRDefault="00FF4560" w:rsidP="000871A1"/>
        </w:tc>
        <w:tc>
          <w:tcPr>
            <w:tcW w:w="270" w:type="dxa"/>
          </w:tcPr>
          <w:p w14:paraId="523FCFCE" w14:textId="77777777" w:rsidR="00FF4560" w:rsidRDefault="00FF4560" w:rsidP="000871A1"/>
        </w:tc>
        <w:tc>
          <w:tcPr>
            <w:tcW w:w="6030" w:type="dxa"/>
          </w:tcPr>
          <w:p w14:paraId="7513F556" w14:textId="430A725F" w:rsidR="00FF4560" w:rsidRPr="00C314A6" w:rsidRDefault="00C314A6" w:rsidP="00A01FE5">
            <w:pPr>
              <w:pStyle w:val="Heading1"/>
              <w:rPr>
                <w:sz w:val="48"/>
                <w:szCs w:val="28"/>
              </w:rPr>
            </w:pPr>
            <w:r w:rsidRPr="00C314A6">
              <w:rPr>
                <w:sz w:val="48"/>
                <w:szCs w:val="28"/>
              </w:rPr>
              <w:t>Create GitHub Account</w:t>
            </w:r>
          </w:p>
          <w:p w14:paraId="19B7ECD7" w14:textId="48BC17F5" w:rsidR="00FF4560" w:rsidRDefault="0062138D" w:rsidP="00A50BCD">
            <w:pPr>
              <w:pStyle w:val="Heading2"/>
            </w:pPr>
            <w:r>
              <w:t>www.github.com</w:t>
            </w:r>
          </w:p>
          <w:p w14:paraId="6A39ED7E" w14:textId="77777777" w:rsidR="00FF4560" w:rsidRDefault="0062138D" w:rsidP="0062138D">
            <w:r>
              <w:t xml:space="preserve">Navigate to www.github.com/login and create an account. </w:t>
            </w:r>
          </w:p>
          <w:p w14:paraId="4E6FF27E" w14:textId="41595FB1" w:rsidR="0062138D" w:rsidRDefault="0062138D" w:rsidP="0062138D">
            <w:r>
              <w:t>Follow the on-screen instructions to complete the registration process.</w:t>
            </w:r>
          </w:p>
          <w:p w14:paraId="5B61AD07" w14:textId="342B43F6" w:rsidR="0062138D" w:rsidRDefault="0062138D" w:rsidP="0062138D">
            <w:r>
              <w:t xml:space="preserve">Once complete, you will come to you “landing” page. As shown below. </w:t>
            </w:r>
          </w:p>
          <w:p w14:paraId="02DD426E" w14:textId="1FBAC699" w:rsidR="0062138D" w:rsidRDefault="0062138D" w:rsidP="0062138D">
            <w:r>
              <w:t xml:space="preserve"> </w:t>
            </w:r>
            <w:r>
              <w:rPr>
                <w:noProof/>
              </w:rPr>
              <w:drawing>
                <wp:inline distT="0" distB="0" distL="0" distR="0" wp14:anchorId="0AC8BAEF" wp14:editId="51B82429">
                  <wp:extent cx="3683000" cy="1254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3000" cy="1254125"/>
                          </a:xfrm>
                          <a:prstGeom prst="rect">
                            <a:avLst/>
                          </a:prstGeom>
                        </pic:spPr>
                      </pic:pic>
                    </a:graphicData>
                  </a:graphic>
                </wp:inline>
              </w:drawing>
            </w:r>
          </w:p>
        </w:tc>
      </w:tr>
    </w:tbl>
    <w:p w14:paraId="23384770" w14:textId="77777777" w:rsidR="00FF4560" w:rsidRDefault="00FF4560">
      <w:r>
        <w:br w:type="page"/>
      </w:r>
    </w:p>
    <w:tbl>
      <w:tblPr>
        <w:tblW w:w="5000" w:type="pct"/>
        <w:tblLayout w:type="fixed"/>
        <w:tblCellMar>
          <w:left w:w="115" w:type="dxa"/>
          <w:right w:w="115" w:type="dxa"/>
        </w:tblCellMar>
        <w:tblLook w:val="0600" w:firstRow="0" w:lastRow="0" w:firstColumn="0" w:lastColumn="0" w:noHBand="1" w:noVBand="1"/>
      </w:tblPr>
      <w:tblGrid>
        <w:gridCol w:w="2880"/>
        <w:gridCol w:w="3870"/>
        <w:gridCol w:w="270"/>
        <w:gridCol w:w="4500"/>
      </w:tblGrid>
      <w:tr w:rsidR="005A1FC5" w14:paraId="064919EE" w14:textId="77777777" w:rsidTr="005A1FC5">
        <w:trPr>
          <w:cantSplit/>
          <w:trHeight w:val="4680"/>
        </w:trPr>
        <w:tc>
          <w:tcPr>
            <w:tcW w:w="6750" w:type="dxa"/>
            <w:gridSpan w:val="2"/>
          </w:tcPr>
          <w:p w14:paraId="70B23A3B" w14:textId="33E36171" w:rsidR="00F3653A" w:rsidRDefault="00F3653A" w:rsidP="00F86647">
            <w:pPr>
              <w:pStyle w:val="Image"/>
            </w:pPr>
            <w:r>
              <w:rPr>
                <w:noProof w:val="0"/>
              </w:rPr>
              <w:lastRenderedPageBreak/>
              <w:br w:type="page"/>
            </w:r>
            <w:r>
              <w:drawing>
                <wp:inline distT="0" distB="0" distL="0" distR="0" wp14:anchorId="23DCF30E" wp14:editId="6E652FF5">
                  <wp:extent cx="4140200" cy="2491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200" cy="2491740"/>
                          </a:xfrm>
                          <a:prstGeom prst="rect">
                            <a:avLst/>
                          </a:prstGeom>
                        </pic:spPr>
                      </pic:pic>
                    </a:graphicData>
                  </a:graphic>
                </wp:inline>
              </w:drawing>
            </w:r>
          </w:p>
          <w:p w14:paraId="0480FDD5" w14:textId="77777777" w:rsidR="00F3653A" w:rsidRDefault="00F3653A" w:rsidP="00F86647">
            <w:pPr>
              <w:pStyle w:val="Image"/>
            </w:pPr>
          </w:p>
          <w:p w14:paraId="1EE9F09F" w14:textId="77777777" w:rsidR="00F3653A" w:rsidRDefault="00F3653A" w:rsidP="00F86647">
            <w:pPr>
              <w:pStyle w:val="Image"/>
            </w:pPr>
          </w:p>
          <w:p w14:paraId="7053848B" w14:textId="77777777" w:rsidR="005A1FC5" w:rsidRDefault="00F3653A" w:rsidP="00F86647">
            <w:pPr>
              <w:pStyle w:val="Image"/>
            </w:pPr>
            <w:r>
              <w:drawing>
                <wp:inline distT="0" distB="0" distL="0" distR="0" wp14:anchorId="076C651E" wp14:editId="61C7EA9E">
                  <wp:extent cx="3847465" cy="254569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8156" cy="2565997"/>
                          </a:xfrm>
                          <a:prstGeom prst="rect">
                            <a:avLst/>
                          </a:prstGeom>
                        </pic:spPr>
                      </pic:pic>
                    </a:graphicData>
                  </a:graphic>
                </wp:inline>
              </w:drawing>
            </w:r>
          </w:p>
          <w:p w14:paraId="5FBF3896" w14:textId="77777777" w:rsidR="00F3653A" w:rsidRDefault="00F3653A" w:rsidP="00F86647">
            <w:pPr>
              <w:pStyle w:val="Image"/>
            </w:pPr>
          </w:p>
          <w:p w14:paraId="5B9C341A" w14:textId="77777777" w:rsidR="00F3653A" w:rsidRDefault="00F3653A" w:rsidP="00F86647">
            <w:pPr>
              <w:pStyle w:val="Image"/>
            </w:pPr>
          </w:p>
          <w:p w14:paraId="41196296" w14:textId="47CF74AF" w:rsidR="00F3653A" w:rsidRPr="005A1FC5" w:rsidRDefault="00D94E79" w:rsidP="00F86647">
            <w:pPr>
              <w:pStyle w:val="Image"/>
            </w:pPr>
            <w:r>
              <w:drawing>
                <wp:inline distT="0" distB="0" distL="0" distR="0" wp14:anchorId="7CBC3AC8" wp14:editId="5C28095C">
                  <wp:extent cx="4576042" cy="2648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312" cy="2675457"/>
                          </a:xfrm>
                          <a:prstGeom prst="rect">
                            <a:avLst/>
                          </a:prstGeom>
                        </pic:spPr>
                      </pic:pic>
                    </a:graphicData>
                  </a:graphic>
                </wp:inline>
              </w:drawing>
            </w:r>
          </w:p>
        </w:tc>
        <w:tc>
          <w:tcPr>
            <w:tcW w:w="270" w:type="dxa"/>
          </w:tcPr>
          <w:p w14:paraId="05E7F89A" w14:textId="77777777" w:rsidR="005A1FC5" w:rsidRDefault="005A1FC5" w:rsidP="000871A1">
            <w:pPr>
              <w:pStyle w:val="NoSpacing"/>
            </w:pPr>
          </w:p>
        </w:tc>
        <w:tc>
          <w:tcPr>
            <w:tcW w:w="4500" w:type="dxa"/>
          </w:tcPr>
          <w:p w14:paraId="2F38D2D6" w14:textId="45B9328A" w:rsidR="005A1FC5" w:rsidRPr="0062138D" w:rsidRDefault="0062138D" w:rsidP="00A50BCD">
            <w:pPr>
              <w:pStyle w:val="Heading1"/>
              <w:rPr>
                <w:sz w:val="48"/>
                <w:szCs w:val="28"/>
              </w:rPr>
            </w:pPr>
            <w:r w:rsidRPr="0062138D">
              <w:rPr>
                <w:sz w:val="48"/>
                <w:szCs w:val="28"/>
              </w:rPr>
              <w:t>Fork and Branch</w:t>
            </w:r>
          </w:p>
          <w:p w14:paraId="31FD19A2" w14:textId="0504A3C6" w:rsidR="005A1FC5" w:rsidRDefault="0062138D" w:rsidP="00A50BCD">
            <w:pPr>
              <w:pStyle w:val="Heading2"/>
            </w:pPr>
            <w:r>
              <w:t>The bread and butter of github</w:t>
            </w:r>
          </w:p>
          <w:p w14:paraId="4ABAF233" w14:textId="77777777" w:rsidR="005A1FC5" w:rsidRDefault="0062138D" w:rsidP="0062138D">
            <w:r>
              <w:t xml:space="preserve">Before we start contributing to the main LSB project, lets first get some practice in a test repository. Navigate to </w:t>
            </w:r>
            <w:hyperlink r:id="rId18" w:history="1">
              <w:r>
                <w:rPr>
                  <w:rStyle w:val="Hyperlink"/>
                </w:rPr>
                <w:t>hooksta4/refactored-octo-broccoli: A simple broccoli living in a simple LTLE610 world. (github.com)</w:t>
              </w:r>
            </w:hyperlink>
            <w:r>
              <w:t xml:space="preserve"> or search for “</w:t>
            </w:r>
            <w:r w:rsidRPr="0062138D">
              <w:t>hooksta4/refactored-octo-broccoli</w:t>
            </w:r>
            <w:r>
              <w:t xml:space="preserve">” and select the link. </w:t>
            </w:r>
          </w:p>
          <w:p w14:paraId="1B6887FC" w14:textId="53CA2BD8" w:rsidR="00F3653A" w:rsidRDefault="00F3653A" w:rsidP="0062138D">
            <w:r>
              <w:t xml:space="preserve">This will be our test repository, so don’t worry about messing up, we can fix it together! Select the Fork button in the top right corner of your landing page. Name it as shown in figure X.X </w:t>
            </w:r>
          </w:p>
          <w:p w14:paraId="4BF21A04" w14:textId="5B9CA163" w:rsidR="00F3653A" w:rsidRDefault="00F3653A" w:rsidP="0062138D">
            <w:r>
              <w:t>You should now see the following figure X.X</w:t>
            </w:r>
          </w:p>
          <w:p w14:paraId="22E841F0" w14:textId="29C05F2A" w:rsidR="00F3653A" w:rsidRDefault="003E477E" w:rsidP="0062138D">
            <w:r>
              <w:t xml:space="preserve">From here, you will want to create a new branch as to not make changes to your main branch. When you forked the repository, it is a snapshot in time of the repository. Any changes from anyone else will not reflect until you fetch and merge (see figure X.X discussed later). If you were to make changes to your main branch and then try to fetch/merge, there will be a lot of errors that are difficult to recover from. So, for best practice, anytime you want to start a new “task” or “project contribution” create a new branch and make the changes there. TL&amp;DR; don’t mess with your main branch, create a new one! Seriously, it will save you so much time and heartache. </w:t>
            </w:r>
          </w:p>
          <w:p w14:paraId="53A2178C" w14:textId="77777777" w:rsidR="00D94E79" w:rsidRDefault="00D94E79" w:rsidP="0062138D"/>
          <w:p w14:paraId="7AACF1BF" w14:textId="77777777" w:rsidR="00D94E79" w:rsidRDefault="00D94E79" w:rsidP="0062138D"/>
          <w:p w14:paraId="75D76B7F" w14:textId="77777777" w:rsidR="00D94E79" w:rsidRDefault="00D94E79" w:rsidP="0062138D"/>
          <w:p w14:paraId="19B60175" w14:textId="77777777" w:rsidR="00D94E79" w:rsidRDefault="00D94E79" w:rsidP="0062138D"/>
          <w:p w14:paraId="443111B4" w14:textId="77777777" w:rsidR="00D94E79" w:rsidRDefault="00D94E79" w:rsidP="0062138D"/>
          <w:p w14:paraId="5406F3B6" w14:textId="77777777" w:rsidR="00D94E79" w:rsidRDefault="00D94E79" w:rsidP="0062138D"/>
          <w:p w14:paraId="5B667FFE" w14:textId="2980FA16" w:rsidR="00D94E79" w:rsidRDefault="00D94E79" w:rsidP="0062138D"/>
        </w:tc>
      </w:tr>
      <w:tr w:rsidR="005A1FC5" w14:paraId="7DCE8A78" w14:textId="77777777" w:rsidTr="005A1FC5">
        <w:trPr>
          <w:trHeight w:val="180"/>
        </w:trPr>
        <w:tc>
          <w:tcPr>
            <w:tcW w:w="2880" w:type="dxa"/>
            <w:vAlign w:val="bottom"/>
          </w:tcPr>
          <w:p w14:paraId="3D746D18" w14:textId="570C3E7A" w:rsidR="005A1FC5" w:rsidRPr="005A1FC5" w:rsidRDefault="005A1FC5" w:rsidP="000871A1">
            <w:pPr>
              <w:pStyle w:val="NoSpacing"/>
              <w:rPr>
                <w:sz w:val="8"/>
              </w:rPr>
            </w:pPr>
          </w:p>
        </w:tc>
        <w:tc>
          <w:tcPr>
            <w:tcW w:w="4140" w:type="dxa"/>
            <w:gridSpan w:val="2"/>
            <w:vAlign w:val="bottom"/>
          </w:tcPr>
          <w:p w14:paraId="3689FCF3" w14:textId="3A6684BA" w:rsidR="005A1FC5" w:rsidRPr="005A1FC5" w:rsidRDefault="005A1FC5" w:rsidP="000871A1">
            <w:pPr>
              <w:pStyle w:val="NoSpacing"/>
              <w:rPr>
                <w:sz w:val="8"/>
              </w:rPr>
            </w:pPr>
          </w:p>
        </w:tc>
        <w:tc>
          <w:tcPr>
            <w:tcW w:w="4500" w:type="dxa"/>
            <w:vMerge w:val="restart"/>
            <w:vAlign w:val="center"/>
          </w:tcPr>
          <w:p w14:paraId="66B9B7D6" w14:textId="23405A11" w:rsidR="007D64A7" w:rsidRPr="005A1FC5" w:rsidRDefault="007D64A7" w:rsidP="005A1FC5">
            <w:pPr>
              <w:pStyle w:val="NoSpacing"/>
              <w:rPr>
                <w:sz w:val="8"/>
              </w:rPr>
            </w:pPr>
          </w:p>
        </w:tc>
      </w:tr>
      <w:tr w:rsidR="005A1FC5" w:rsidRPr="00682EC8" w14:paraId="4B7844DA" w14:textId="77777777" w:rsidTr="005A1FC5">
        <w:trPr>
          <w:trHeight w:val="68"/>
        </w:trPr>
        <w:tc>
          <w:tcPr>
            <w:tcW w:w="2880" w:type="dxa"/>
            <w:shd w:val="clear" w:color="auto" w:fill="000000" w:themeFill="text1"/>
            <w:vAlign w:val="bottom"/>
          </w:tcPr>
          <w:p w14:paraId="77A315DA" w14:textId="77777777" w:rsidR="005A1FC5" w:rsidRPr="00682EC8" w:rsidRDefault="005A1FC5" w:rsidP="000871A1">
            <w:pPr>
              <w:pStyle w:val="NoSpacing"/>
              <w:rPr>
                <w:sz w:val="8"/>
              </w:rPr>
            </w:pPr>
          </w:p>
        </w:tc>
        <w:tc>
          <w:tcPr>
            <w:tcW w:w="4140" w:type="dxa"/>
            <w:gridSpan w:val="2"/>
            <w:vAlign w:val="bottom"/>
          </w:tcPr>
          <w:p w14:paraId="468A3A91" w14:textId="77777777" w:rsidR="005A1FC5" w:rsidRPr="00682EC8" w:rsidRDefault="005A1FC5" w:rsidP="000871A1">
            <w:pPr>
              <w:pStyle w:val="NoSpacing"/>
              <w:rPr>
                <w:sz w:val="8"/>
              </w:rPr>
            </w:pPr>
          </w:p>
        </w:tc>
        <w:tc>
          <w:tcPr>
            <w:tcW w:w="4500" w:type="dxa"/>
            <w:vMerge/>
            <w:vAlign w:val="bottom"/>
          </w:tcPr>
          <w:p w14:paraId="3FF59595" w14:textId="77777777" w:rsidR="005A1FC5" w:rsidRPr="00682EC8" w:rsidRDefault="005A1FC5" w:rsidP="000871A1">
            <w:pPr>
              <w:pStyle w:val="NoSpacing"/>
              <w:rPr>
                <w:sz w:val="8"/>
              </w:rPr>
            </w:pPr>
          </w:p>
        </w:tc>
      </w:tr>
      <w:tr w:rsidR="005A1FC5" w14:paraId="0A907FB1" w14:textId="77777777" w:rsidTr="005A1FC5">
        <w:trPr>
          <w:trHeight w:val="432"/>
        </w:trPr>
        <w:tc>
          <w:tcPr>
            <w:tcW w:w="11520" w:type="dxa"/>
            <w:gridSpan w:val="4"/>
          </w:tcPr>
          <w:p w14:paraId="43173CF0" w14:textId="77777777" w:rsidR="007D64A7" w:rsidRDefault="007D64A7" w:rsidP="00A50BCD">
            <w:pPr>
              <w:pStyle w:val="Heading1"/>
            </w:pPr>
          </w:p>
          <w:p w14:paraId="5FF64339" w14:textId="31C968B9" w:rsidR="005A1FC5" w:rsidRDefault="00D94E79" w:rsidP="00A50BCD">
            <w:pPr>
              <w:pStyle w:val="Heading1"/>
            </w:pPr>
            <w:r>
              <w:lastRenderedPageBreak/>
              <w:t xml:space="preserve">Commit and push request </w:t>
            </w:r>
          </w:p>
          <w:p w14:paraId="057DCE5B" w14:textId="16EACFFD" w:rsidR="005A1FC5" w:rsidRDefault="00D94E79" w:rsidP="00A50BCD">
            <w:pPr>
              <w:pStyle w:val="Heading2"/>
            </w:pPr>
            <w:r>
              <w:t>commit == save ; push request == send your changes to get reviewed to be merged</w:t>
            </w:r>
          </w:p>
          <w:p w14:paraId="536A9E2E" w14:textId="5D4FC668" w:rsidR="005A1FC5" w:rsidRDefault="00050BE1" w:rsidP="00D94E79">
            <w:r>
              <w:rPr>
                <w:noProof/>
              </w:rPr>
              <w:drawing>
                <wp:anchor distT="0" distB="0" distL="114300" distR="114300" simplePos="0" relativeHeight="251658240" behindDoc="1" locked="0" layoutInCell="1" allowOverlap="1" wp14:anchorId="47F8299B" wp14:editId="4386A9A3">
                  <wp:simplePos x="0" y="0"/>
                  <wp:positionH relativeFrom="column">
                    <wp:posOffset>-29118</wp:posOffset>
                  </wp:positionH>
                  <wp:positionV relativeFrom="paragraph">
                    <wp:posOffset>25132</wp:posOffset>
                  </wp:positionV>
                  <wp:extent cx="3089910" cy="4883785"/>
                  <wp:effectExtent l="0" t="0" r="0" b="0"/>
                  <wp:wrapTight wrapText="bothSides">
                    <wp:wrapPolygon edited="0">
                      <wp:start x="0" y="0"/>
                      <wp:lineTo x="0" y="21485"/>
                      <wp:lineTo x="21440" y="21485"/>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883785"/>
                          </a:xfrm>
                          <a:prstGeom prst="rect">
                            <a:avLst/>
                          </a:prstGeom>
                        </pic:spPr>
                      </pic:pic>
                    </a:graphicData>
                  </a:graphic>
                  <wp14:sizeRelH relativeFrom="margin">
                    <wp14:pctWidth>0</wp14:pctWidth>
                  </wp14:sizeRelH>
                  <wp14:sizeRelV relativeFrom="margin">
                    <wp14:pctHeight>0</wp14:pctHeight>
                  </wp14:sizeRelV>
                </wp:anchor>
              </w:drawing>
            </w:r>
            <w:r w:rsidR="00D94E79">
              <w:t>Commit and Push Request are the final steps in the journey to submitting your contributions to a project.</w:t>
            </w:r>
          </w:p>
          <w:p w14:paraId="0281E6B0" w14:textId="4F232954" w:rsidR="007D64A7" w:rsidRDefault="00050BE1" w:rsidP="00D94E79">
            <w:r>
              <w:rPr>
                <w:noProof/>
              </w:rPr>
              <w:drawing>
                <wp:anchor distT="0" distB="0" distL="114300" distR="114300" simplePos="0" relativeHeight="251659264" behindDoc="0" locked="0" layoutInCell="1" allowOverlap="1" wp14:anchorId="0B9C3336" wp14:editId="13B66680">
                  <wp:simplePos x="0" y="0"/>
                  <wp:positionH relativeFrom="column">
                    <wp:posOffset>4478064</wp:posOffset>
                  </wp:positionH>
                  <wp:positionV relativeFrom="paragraph">
                    <wp:posOffset>451720</wp:posOffset>
                  </wp:positionV>
                  <wp:extent cx="2764155" cy="2045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4155" cy="2045335"/>
                          </a:xfrm>
                          <a:prstGeom prst="rect">
                            <a:avLst/>
                          </a:prstGeom>
                        </pic:spPr>
                      </pic:pic>
                    </a:graphicData>
                  </a:graphic>
                </wp:anchor>
              </w:drawing>
            </w:r>
            <w:r w:rsidR="007D64A7">
              <w:t xml:space="preserve">Once your code is complete, </w:t>
            </w:r>
            <w:r w:rsidR="00B97F20">
              <w:t>open</w:t>
            </w:r>
            <w:r w:rsidR="007D64A7">
              <w:t xml:space="preserve"> GitHub desktop. You will see </w:t>
            </w:r>
            <w:r w:rsidR="00B97F20">
              <w:t>any changes</w:t>
            </w:r>
            <w:r w:rsidR="007D64A7">
              <w:t xml:space="preserve"> in the left-hand box as shown in figure X.X</w:t>
            </w:r>
          </w:p>
          <w:p w14:paraId="7E99245D" w14:textId="5224B857" w:rsidR="00B97F20" w:rsidRDefault="00B97F20" w:rsidP="00D94E79">
            <w:r>
              <w:t xml:space="preserve">Ensure changes are correct, and enter a title in Summary as well as a description. This is your Commit title, make it something catchy and explanatory. Once ready, click on the Commit button. </w:t>
            </w:r>
            <w:r w:rsidR="00050BE1">
              <w:t>Figure X.X and Push origin</w:t>
            </w:r>
          </w:p>
          <w:p w14:paraId="00551CAB" w14:textId="153DD4FF" w:rsidR="005C6D5E" w:rsidRDefault="005C6D5E" w:rsidP="00D94E79">
            <w:r>
              <w:t xml:space="preserve">At this point the commit was sent to YOUR BRANCH ONLY! In order to get submit it to LSB for merge, navigate to </w:t>
            </w:r>
            <w:r w:rsidR="00050BE1">
              <w:t xml:space="preserve">the GitHub website and </w:t>
            </w:r>
          </w:p>
          <w:p w14:paraId="49E8FF21" w14:textId="722E219F" w:rsidR="00B97F20" w:rsidRDefault="00B97F20" w:rsidP="00D94E79"/>
        </w:tc>
      </w:tr>
    </w:tbl>
    <w:p w14:paraId="647F4F96" w14:textId="359F8C17" w:rsidR="005A1FC5" w:rsidRDefault="005A1FC5">
      <w:r>
        <w:lastRenderedPageBreak/>
        <w:br w:type="page"/>
      </w:r>
    </w:p>
    <w:tbl>
      <w:tblPr>
        <w:tblW w:w="5000" w:type="pct"/>
        <w:tblLayout w:type="fixed"/>
        <w:tblCellMar>
          <w:left w:w="115" w:type="dxa"/>
          <w:right w:w="115" w:type="dxa"/>
        </w:tblCellMar>
        <w:tblLook w:val="0600" w:firstRow="0" w:lastRow="0" w:firstColumn="0" w:lastColumn="0" w:noHBand="1" w:noVBand="1"/>
      </w:tblPr>
      <w:tblGrid>
        <w:gridCol w:w="10170"/>
        <w:gridCol w:w="630"/>
        <w:gridCol w:w="720"/>
      </w:tblGrid>
      <w:tr w:rsidR="005A1FC5" w14:paraId="1063835E" w14:textId="77777777" w:rsidTr="00F86647">
        <w:trPr>
          <w:cantSplit/>
          <w:trHeight w:val="4320"/>
        </w:trPr>
        <w:tc>
          <w:tcPr>
            <w:tcW w:w="11520" w:type="dxa"/>
            <w:gridSpan w:val="3"/>
            <w:vAlign w:val="center"/>
          </w:tcPr>
          <w:p w14:paraId="031D26BB" w14:textId="77777777" w:rsidR="005A1FC5" w:rsidRDefault="005A1FC5" w:rsidP="00F86647">
            <w:pPr>
              <w:pStyle w:val="Image"/>
            </w:pPr>
            <w:r>
              <w:lastRenderedPageBreak/>
              <mc:AlternateContent>
                <mc:Choice Requires="wpg">
                  <w:drawing>
                    <wp:inline distT="0" distB="0" distL="0" distR="0" wp14:anchorId="6E2D7FDE" wp14:editId="628F4DC6">
                      <wp:extent cx="7315200" cy="2757170"/>
                      <wp:effectExtent l="0" t="0" r="0" b="5080"/>
                      <wp:docPr id="86" name="Group 86" descr="Fourth page top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757170"/>
                                <a:chOff x="0" y="0"/>
                                <a:chExt cx="7315200" cy="2757170"/>
                              </a:xfrm>
                            </wpg:grpSpPr>
                            <wps:wsp>
                              <wps:cNvPr id="87" name="Rectangle 87" descr="Birds eye view building" title="Birds eye view building"/>
                              <wps:cNvSpPr/>
                              <wps:spPr>
                                <a:xfrm>
                                  <a:off x="0" y="0"/>
                                  <a:ext cx="7315200" cy="2757170"/>
                                </a:xfrm>
                                <a:prstGeom prst="rect">
                                  <a:avLst/>
                                </a:prstGeom>
                                <a:blipFill>
                                  <a:blip r:embed="rId21"/>
                                  <a:srcRect/>
                                  <a:stretch>
                                    <a:fillRect l="-173" t="-40537" r="-3" b="-542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4221480" y="266700"/>
                                  <a:ext cx="2877612" cy="2340244"/>
                                  <a:chOff x="0" y="0"/>
                                  <a:chExt cx="4444768" cy="3614721"/>
                                </a:xfrm>
                              </wpg:grpSpPr>
                              <wps:wsp>
                                <wps:cNvPr id="89" name="Hexagon 89"/>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Hexagon 90"/>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04528619" id="Group 86" o:spid="_x0000_s1026" alt="Fourth page top image and design accents" style="width:8in;height:217.1pt;mso-position-horizontal-relative:char;mso-position-vertical-relative:line" coordsize="73152,275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">
                      <o:lock v:ext="edit" aspectratio="t"/>
                      <v:rect id="Rectangle 87" o:spid="_x0000_s1027" alt="Birds eye view building" style="position:absolute;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" stroked="f" strokeweight="1pt">
                        <v:fill r:id="rId22" o:title="Birds eye view building" recolor="t" rotate="t" type="frame"/>
                      </v:rect>
                      <v:group id="Group 88" o:spid="_x0000_s1028" style="position:absolute;left:42214;top:2667;width:28776;height:2340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Hexagon 89"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" adj="4655" fillcolor="#297fd5 [3206]" stroked="f" strokeweight="1pt">
                          <v:fill opacity="32896f"/>
                        </v:shape>
                        <v:shape id="Hexagon 90"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" adj="4656" filled="f" strokecolor="white [3212]" strokeweight="1pt"/>
                      </v:group>
                      <w10:anchorlock/>
                    </v:group>
                  </w:pict>
                </mc:Fallback>
              </mc:AlternateContent>
            </w:r>
          </w:p>
        </w:tc>
      </w:tr>
      <w:tr w:rsidR="00F86647" w14:paraId="024189FB" w14:textId="77777777" w:rsidTr="00791F2F">
        <w:trPr>
          <w:trHeight w:val="450"/>
        </w:trPr>
        <w:tc>
          <w:tcPr>
            <w:tcW w:w="10170" w:type="dxa"/>
            <w:vMerge w:val="restart"/>
            <w:vAlign w:val="bottom"/>
          </w:tcPr>
          <w:sdt>
            <w:sdtPr>
              <w:id w:val="-1954394517"/>
              <w:placeholder>
                <w:docPart w:val="6B8CF834D2CF46F7A3A92E681B882BA1"/>
              </w:placeholder>
              <w:temporary/>
              <w:showingPlcHdr/>
              <w15:appearance w15:val="hidden"/>
            </w:sdtPr>
            <w:sdtEndPr/>
            <w:sdtContent>
              <w:p w14:paraId="54B35FCD" w14:textId="77777777" w:rsidR="00F86647" w:rsidRDefault="00F86647" w:rsidP="00A50BCD">
                <w:pPr>
                  <w:pStyle w:val="Heading1"/>
                </w:pPr>
                <w:r w:rsidRPr="00A50BCD">
                  <w:t>TITLE GOES HERE</w:t>
                </w:r>
              </w:p>
            </w:sdtContent>
          </w:sdt>
          <w:sdt>
            <w:sdtPr>
              <w:id w:val="684176650"/>
              <w:placeholder>
                <w:docPart w:val="C9AD9F2EAC454B40BED85914EF38E839"/>
              </w:placeholder>
              <w:temporary/>
              <w:showingPlcHdr/>
              <w15:appearance w15:val="hidden"/>
            </w:sdtPr>
            <w:sdtEndPr/>
            <w:sdtContent>
              <w:p w14:paraId="006F243A" w14:textId="77777777" w:rsidR="00F86647" w:rsidRDefault="00F86647" w:rsidP="00A50BCD">
                <w:pPr>
                  <w:pStyle w:val="Heading2"/>
                </w:pPr>
                <w:r w:rsidRPr="00A50BCD">
                  <w:t>SUBTITLE GOES HERE</w:t>
                </w:r>
              </w:p>
            </w:sdtContent>
          </w:sdt>
        </w:tc>
        <w:tc>
          <w:tcPr>
            <w:tcW w:w="630" w:type="dxa"/>
            <w:vAlign w:val="center"/>
          </w:tcPr>
          <w:p w14:paraId="42CD7600" w14:textId="77777777" w:rsidR="00F86647" w:rsidRDefault="00F86647" w:rsidP="000871A1">
            <w:pPr>
              <w:pStyle w:val="NoSpacing"/>
              <w:jc w:val="left"/>
            </w:pPr>
          </w:p>
        </w:tc>
        <w:tc>
          <w:tcPr>
            <w:tcW w:w="720" w:type="dxa"/>
            <w:vAlign w:val="center"/>
          </w:tcPr>
          <w:p w14:paraId="5F34A8EE" w14:textId="77777777" w:rsidR="00F86647" w:rsidRDefault="00F86647" w:rsidP="000871A1">
            <w:pPr>
              <w:pStyle w:val="NoSpacing"/>
              <w:jc w:val="left"/>
            </w:pPr>
          </w:p>
        </w:tc>
      </w:tr>
      <w:tr w:rsidR="00F86647" w:rsidRPr="00682EC8" w14:paraId="7563386B" w14:textId="77777777" w:rsidTr="00791F2F">
        <w:trPr>
          <w:trHeight w:val="68"/>
        </w:trPr>
        <w:tc>
          <w:tcPr>
            <w:tcW w:w="10170" w:type="dxa"/>
            <w:vMerge/>
            <w:shd w:val="clear" w:color="auto" w:fill="auto"/>
            <w:vAlign w:val="bottom"/>
          </w:tcPr>
          <w:p w14:paraId="27571BA8" w14:textId="77777777" w:rsidR="00F86647" w:rsidRPr="00682EC8" w:rsidRDefault="00F86647" w:rsidP="000871A1">
            <w:pPr>
              <w:pStyle w:val="NoSpacing"/>
              <w:rPr>
                <w:sz w:val="8"/>
              </w:rPr>
            </w:pPr>
          </w:p>
        </w:tc>
        <w:tc>
          <w:tcPr>
            <w:tcW w:w="630" w:type="dxa"/>
            <w:vAlign w:val="bottom"/>
          </w:tcPr>
          <w:p w14:paraId="53CCBBB9" w14:textId="77777777" w:rsidR="00F86647" w:rsidRPr="00682EC8" w:rsidRDefault="00F86647" w:rsidP="000871A1">
            <w:pPr>
              <w:pStyle w:val="NoSpacing"/>
              <w:rPr>
                <w:sz w:val="8"/>
              </w:rPr>
            </w:pPr>
          </w:p>
        </w:tc>
        <w:tc>
          <w:tcPr>
            <w:tcW w:w="720" w:type="dxa"/>
            <w:shd w:val="clear" w:color="auto" w:fill="000000" w:themeFill="text1"/>
            <w:vAlign w:val="bottom"/>
          </w:tcPr>
          <w:p w14:paraId="704A81D2" w14:textId="77777777" w:rsidR="00F86647" w:rsidRPr="00682EC8" w:rsidRDefault="00F86647" w:rsidP="000871A1">
            <w:pPr>
              <w:pStyle w:val="NoSpacing"/>
              <w:rPr>
                <w:sz w:val="8"/>
              </w:rPr>
            </w:pPr>
          </w:p>
        </w:tc>
      </w:tr>
      <w:tr w:rsidR="00F86647" w14:paraId="1261FB70" w14:textId="77777777" w:rsidTr="00F86647">
        <w:trPr>
          <w:trHeight w:val="621"/>
        </w:trPr>
        <w:tc>
          <w:tcPr>
            <w:tcW w:w="10170" w:type="dxa"/>
            <w:vMerge/>
            <w:vAlign w:val="bottom"/>
          </w:tcPr>
          <w:p w14:paraId="7A7846B2" w14:textId="77777777" w:rsidR="00F86647" w:rsidRDefault="00F86647" w:rsidP="000871A1"/>
        </w:tc>
        <w:tc>
          <w:tcPr>
            <w:tcW w:w="630" w:type="dxa"/>
            <w:vAlign w:val="bottom"/>
          </w:tcPr>
          <w:p w14:paraId="733D152B" w14:textId="77777777" w:rsidR="00F86647" w:rsidRDefault="00F86647" w:rsidP="000871A1"/>
        </w:tc>
        <w:tc>
          <w:tcPr>
            <w:tcW w:w="720" w:type="dxa"/>
            <w:vAlign w:val="bottom"/>
          </w:tcPr>
          <w:p w14:paraId="0962123A" w14:textId="77777777" w:rsidR="00F86647" w:rsidRDefault="00F86647" w:rsidP="000871A1"/>
        </w:tc>
      </w:tr>
      <w:tr w:rsidR="00F86647" w14:paraId="39E22E7C" w14:textId="77777777" w:rsidTr="00F86647">
        <w:trPr>
          <w:trHeight w:val="4176"/>
        </w:trPr>
        <w:sdt>
          <w:sdtPr>
            <w:rPr>
              <w:color w:val="000000" w:themeColor="text1"/>
            </w:rPr>
            <w:id w:val="959921409"/>
            <w:placeholder>
              <w:docPart w:val="EA0DE6294E204286A2F91AF96590CAA3"/>
            </w:placeholder>
            <w:temporary/>
            <w:showingPlcHdr/>
            <w15:appearance w15:val="hidden"/>
          </w:sdtPr>
          <w:sdtEndPr/>
          <w:sdtContent>
            <w:tc>
              <w:tcPr>
                <w:tcW w:w="11520" w:type="dxa"/>
                <w:gridSpan w:val="3"/>
              </w:tcPr>
              <w:p w14:paraId="53F7AC49" w14:textId="77777777" w:rsidR="00A50BCD" w:rsidRPr="00A50BCD" w:rsidRDefault="00A50BCD"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14:paraId="5F9959FD" w14:textId="77777777" w:rsidR="00A50BCD" w:rsidRPr="00A50BCD" w:rsidRDefault="00A50BCD"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91E2737" w14:textId="77777777" w:rsidR="00A50BCD" w:rsidRPr="00A50BCD" w:rsidRDefault="00A50BCD"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14:paraId="34D31677" w14:textId="77777777" w:rsidR="00A50BCD" w:rsidRPr="00A50BCD" w:rsidRDefault="00A50BCD"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21119086" w14:textId="77777777" w:rsidR="00F86647" w:rsidRPr="00F86647" w:rsidRDefault="00A50BCD" w:rsidP="00A50BCD">
                <w:pPr>
                  <w:rPr>
                    <w:color w:val="000000" w:themeColor="text1"/>
                  </w:rPr>
                </w:pPr>
                <w:r w:rsidRPr="00A50BCD">
                  <w:t>Reading is easier, too, in the new Reading view. You can collapse parts of the document and focus on the text you want. If you need to stop reading before you reach the end, Word remembers where you left off - even on another device.</w:t>
                </w:r>
              </w:p>
            </w:tc>
          </w:sdtContent>
        </w:sdt>
      </w:tr>
      <w:tr w:rsidR="00F86647" w14:paraId="5FFE4FB2" w14:textId="77777777" w:rsidTr="00F86647">
        <w:trPr>
          <w:trHeight w:val="4464"/>
        </w:trPr>
        <w:tc>
          <w:tcPr>
            <w:tcW w:w="11520" w:type="dxa"/>
            <w:gridSpan w:val="3"/>
          </w:tcPr>
          <w:p w14:paraId="351E21AA" w14:textId="77777777" w:rsidR="00F86647" w:rsidRDefault="00F86647" w:rsidP="00F86647">
            <w:pPr>
              <w:pStyle w:val="Image"/>
            </w:pPr>
            <w:r>
              <mc:AlternateContent>
                <mc:Choice Requires="wpg">
                  <w:drawing>
                    <wp:inline distT="0" distB="0" distL="0" distR="0" wp14:anchorId="2EA794F3" wp14:editId="6E09F6F5">
                      <wp:extent cx="7315200" cy="2955290"/>
                      <wp:effectExtent l="0" t="0" r="0" b="0"/>
                      <wp:docPr id="91" name="Group 91" descr="Fourth page image and design accents"/>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15200" cy="2955290"/>
                                <a:chOff x="0" y="0"/>
                                <a:chExt cx="7315200" cy="2955290"/>
                              </a:xfrm>
                            </wpg:grpSpPr>
                            <wps:wsp>
                              <wps:cNvPr id="92" name="Rectangle 92" descr="Birds eye view building" title="Birds eye view building"/>
                              <wps:cNvSpPr/>
                              <wps:spPr>
                                <a:xfrm>
                                  <a:off x="0" y="198120"/>
                                  <a:ext cx="7315200" cy="2757170"/>
                                </a:xfrm>
                                <a:prstGeom prst="rect">
                                  <a:avLst/>
                                </a:prstGeom>
                                <a:blipFill>
                                  <a:blip r:embed="rId23"/>
                                  <a:srcRect/>
                                  <a:stretch>
                                    <a:fillRect l="1295" t="431" r="-1471" b="-9520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93"/>
                              <wpg:cNvGrpSpPr/>
                              <wpg:grpSpPr>
                                <a:xfrm>
                                  <a:off x="236220" y="0"/>
                                  <a:ext cx="3518115" cy="2861235"/>
                                  <a:chOff x="0" y="0"/>
                                  <a:chExt cx="4444768" cy="3614721"/>
                                </a:xfrm>
                              </wpg:grpSpPr>
                              <wps:wsp>
                                <wps:cNvPr id="94" name="Hexagon 94"/>
                                <wps:cNvSpPr/>
                                <wps:spPr>
                                  <a:xfrm>
                                    <a:off x="449450" y="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Hexagon 95"/>
                                <wps:cNvSpPr/>
                                <wps:spPr>
                                  <a:xfrm>
                                    <a:off x="0" y="170481"/>
                                    <a:ext cx="3994785"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DB94976" id="Group 91" o:spid="_x0000_s1026" alt="Fourth page image and design accents" style="width:8in;height:232.7pt;mso-position-horizontal-relative:char;mso-position-vertical-relative:line" coordsize="73152,295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">
                      <o:lock v:ext="edit" aspectratio="t"/>
                      <v:rect id="Rectangle 92" o:spid="_x0000_s1027" alt="Birds eye view building" style="position:absolute;top:1981;width:73152;height:27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" stroked="f" strokeweight="1pt">
                        <v:fill r:id="rId24" o:title="Birds eye view building" recolor="t" rotate="t" type="frame"/>
                      </v:rect>
                      <v:group id="Group 93" o:spid="_x0000_s1028" style="position:absolute;left:2362;width:35181;height:28612" coordsize="44447,3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Hexagon 94" o:spid="_x0000_s1029" type="#_x0000_t9" style="position:absolute;left:4494;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" adj="4655" fillcolor="#297fd5 [3206]" stroked="f" strokeweight="1pt">
                          <v:fill opacity="32896f"/>
                        </v:shape>
                        <v:shape id="Hexagon 95" o:spid="_x0000_s1030" type="#_x0000_t9" style="position:absolute;top:1704;width:39947;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" adj="4656" filled="f" strokecolor="white [3212]" strokeweight="1pt"/>
                      </v:group>
                      <w10:anchorlock/>
                    </v:group>
                  </w:pict>
                </mc:Fallback>
              </mc:AlternateContent>
            </w:r>
          </w:p>
        </w:tc>
      </w:tr>
    </w:tbl>
    <w:p w14:paraId="3A4450CE" w14:textId="77777777" w:rsidR="00996406" w:rsidRPr="00F86647" w:rsidRDefault="00996406" w:rsidP="00F86647">
      <w:pPr>
        <w:pStyle w:val="NoSpacing"/>
        <w:rPr>
          <w:sz w:val="10"/>
        </w:rPr>
      </w:pPr>
    </w:p>
    <w:sectPr w:rsidR="00996406" w:rsidRPr="00F86647" w:rsidSect="00342E74">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6ECE" w14:textId="77777777" w:rsidR="00205173" w:rsidRDefault="00205173" w:rsidP="00614DF7">
      <w:pPr>
        <w:spacing w:after="0" w:line="240" w:lineRule="auto"/>
      </w:pPr>
      <w:r>
        <w:separator/>
      </w:r>
    </w:p>
  </w:endnote>
  <w:endnote w:type="continuationSeparator" w:id="0">
    <w:p w14:paraId="5908116E" w14:textId="77777777" w:rsidR="00205173" w:rsidRDefault="00205173"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BF3F2" w14:textId="77777777" w:rsidR="00205173" w:rsidRDefault="00205173" w:rsidP="00614DF7">
      <w:pPr>
        <w:spacing w:after="0" w:line="240" w:lineRule="auto"/>
      </w:pPr>
      <w:r>
        <w:separator/>
      </w:r>
    </w:p>
  </w:footnote>
  <w:footnote w:type="continuationSeparator" w:id="0">
    <w:p w14:paraId="612B938B" w14:textId="77777777" w:rsidR="00205173" w:rsidRDefault="00205173" w:rsidP="00614D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C7"/>
    <w:rsid w:val="00011B82"/>
    <w:rsid w:val="00050BE1"/>
    <w:rsid w:val="00205173"/>
    <w:rsid w:val="0020656E"/>
    <w:rsid w:val="0023384A"/>
    <w:rsid w:val="0026785F"/>
    <w:rsid w:val="00307A0A"/>
    <w:rsid w:val="00342E74"/>
    <w:rsid w:val="00381A5A"/>
    <w:rsid w:val="003A6119"/>
    <w:rsid w:val="003E3262"/>
    <w:rsid w:val="003E477E"/>
    <w:rsid w:val="003E63CB"/>
    <w:rsid w:val="00411B65"/>
    <w:rsid w:val="00441CC7"/>
    <w:rsid w:val="005A1FC5"/>
    <w:rsid w:val="005C6D5E"/>
    <w:rsid w:val="00614DF7"/>
    <w:rsid w:val="0062123A"/>
    <w:rsid w:val="0062138D"/>
    <w:rsid w:val="00621D04"/>
    <w:rsid w:val="00646E75"/>
    <w:rsid w:val="0065723F"/>
    <w:rsid w:val="00682EC8"/>
    <w:rsid w:val="006C423B"/>
    <w:rsid w:val="006F0DEA"/>
    <w:rsid w:val="007D64A7"/>
    <w:rsid w:val="00800598"/>
    <w:rsid w:val="008411F6"/>
    <w:rsid w:val="00894BB1"/>
    <w:rsid w:val="008A6506"/>
    <w:rsid w:val="00996406"/>
    <w:rsid w:val="009B4F05"/>
    <w:rsid w:val="00A01FE5"/>
    <w:rsid w:val="00A50BCD"/>
    <w:rsid w:val="00B97F20"/>
    <w:rsid w:val="00BD056D"/>
    <w:rsid w:val="00C05A75"/>
    <w:rsid w:val="00C314A6"/>
    <w:rsid w:val="00C36D8A"/>
    <w:rsid w:val="00C62C10"/>
    <w:rsid w:val="00C72B97"/>
    <w:rsid w:val="00D94E79"/>
    <w:rsid w:val="00E55D74"/>
    <w:rsid w:val="00E623C7"/>
    <w:rsid w:val="00E73866"/>
    <w:rsid w:val="00F3653A"/>
    <w:rsid w:val="00F86647"/>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1976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381A5A"/>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semiHidden/>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pBdr>
        <w:top w:val="single" w:sz="12" w:space="1" w:color="629DD1" w:themeColor="accent2"/>
      </w:pBdr>
      <w:spacing w:line="240" w:lineRule="auto"/>
      <w:jc w:val="left"/>
    </w:pPr>
    <w:rPr>
      <w:b/>
      <w:sz w:val="32"/>
    </w:rPr>
  </w:style>
  <w:style w:type="paragraph" w:styleId="TOC2">
    <w:name w:val="toc 2"/>
    <w:basedOn w:val="Normal"/>
    <w:next w:val="Normal"/>
    <w:autoRedefine/>
    <w:uiPriority w:val="39"/>
    <w:rsid w:val="00381A5A"/>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paragraph" w:styleId="NormalWeb">
    <w:name w:val="Normal (Web)"/>
    <w:basedOn w:val="Normal"/>
    <w:uiPriority w:val="99"/>
    <w:unhideWhenUsed/>
    <w:rsid w:val="00441CC7"/>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62138D"/>
    <w:rPr>
      <w:color w:val="9454C3" w:themeColor="hyperlink"/>
      <w:u w:val="single"/>
    </w:rPr>
  </w:style>
  <w:style w:type="character" w:styleId="UnresolvedMention">
    <w:name w:val="Unresolved Mention"/>
    <w:basedOn w:val="DefaultParagraphFont"/>
    <w:uiPriority w:val="99"/>
    <w:semiHidden/>
    <w:rsid w:val="006213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35479">
      <w:bodyDiv w:val="1"/>
      <w:marLeft w:val="0"/>
      <w:marRight w:val="0"/>
      <w:marTop w:val="0"/>
      <w:marBottom w:val="0"/>
      <w:divBdr>
        <w:top w:val="none" w:sz="0" w:space="0" w:color="auto"/>
        <w:left w:val="none" w:sz="0" w:space="0" w:color="auto"/>
        <w:bottom w:val="none" w:sz="0" w:space="0" w:color="auto"/>
        <w:right w:val="none" w:sz="0" w:space="0" w:color="auto"/>
      </w:divBdr>
      <w:divsChild>
        <w:div w:id="410615628">
          <w:marLeft w:val="0"/>
          <w:marRight w:val="0"/>
          <w:marTop w:val="0"/>
          <w:marBottom w:val="0"/>
          <w:divBdr>
            <w:top w:val="none" w:sz="0" w:space="0" w:color="auto"/>
            <w:left w:val="none" w:sz="0" w:space="0" w:color="auto"/>
            <w:bottom w:val="none" w:sz="0" w:space="0" w:color="auto"/>
            <w:right w:val="none" w:sz="0" w:space="0" w:color="auto"/>
          </w:divBdr>
          <w:divsChild>
            <w:div w:id="38499038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9770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hooksta4/refactored-octo-broccoli"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jpg"/><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hooker\AppData\Local\Microsoft\Office\16.0\DTS\en-US%7b9DF87C7D-FD89-4B21-B1FF-717B841EB7D0%7d\%7b3C3AB363-FB00-42C7-A0DE-BBE917AD99B8%7dtf1641221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CF834D2CF46F7A3A92E681B882BA1"/>
        <w:category>
          <w:name w:val="General"/>
          <w:gallery w:val="placeholder"/>
        </w:category>
        <w:types>
          <w:type w:val="bbPlcHdr"/>
        </w:types>
        <w:behaviors>
          <w:behavior w:val="content"/>
        </w:behaviors>
        <w:guid w:val="{D80E6B9D-F634-420E-9802-524D8AB6366A}"/>
      </w:docPartPr>
      <w:docPartBody>
        <w:p w:rsidR="0014301C" w:rsidRDefault="001A6893">
          <w:pPr>
            <w:pStyle w:val="6B8CF834D2CF46F7A3A92E681B882BA1"/>
          </w:pPr>
          <w:r w:rsidRPr="00A50BCD">
            <w:t>TITLE GOES HERE</w:t>
          </w:r>
        </w:p>
      </w:docPartBody>
    </w:docPart>
    <w:docPart>
      <w:docPartPr>
        <w:name w:val="C9AD9F2EAC454B40BED85914EF38E839"/>
        <w:category>
          <w:name w:val="General"/>
          <w:gallery w:val="placeholder"/>
        </w:category>
        <w:types>
          <w:type w:val="bbPlcHdr"/>
        </w:types>
        <w:behaviors>
          <w:behavior w:val="content"/>
        </w:behaviors>
        <w:guid w:val="{BD55569E-0B10-4EB9-BE7C-EBE226F3D3CD}"/>
      </w:docPartPr>
      <w:docPartBody>
        <w:p w:rsidR="0014301C" w:rsidRDefault="001A6893">
          <w:pPr>
            <w:pStyle w:val="C9AD9F2EAC454B40BED85914EF38E839"/>
          </w:pPr>
          <w:r w:rsidRPr="00A50BCD">
            <w:t>SUBTITLE GOES HERE</w:t>
          </w:r>
        </w:p>
      </w:docPartBody>
    </w:docPart>
    <w:docPart>
      <w:docPartPr>
        <w:name w:val="EA0DE6294E204286A2F91AF96590CAA3"/>
        <w:category>
          <w:name w:val="General"/>
          <w:gallery w:val="placeholder"/>
        </w:category>
        <w:types>
          <w:type w:val="bbPlcHdr"/>
        </w:types>
        <w:behaviors>
          <w:behavior w:val="content"/>
        </w:behaviors>
        <w:guid w:val="{84773BAA-7ADD-48B4-976F-8B39D52C8CA3}"/>
      </w:docPartPr>
      <w:docPartBody>
        <w:p w:rsidR="00B92BF5" w:rsidRPr="00A50BCD" w:rsidRDefault="001A6893" w:rsidP="00A50BCD">
          <w:r w:rsidRPr="00A50BCD">
            <w:t>Video provides a powerful way to help you prove your point. When you click Online Video, you can paste in the embed code for the video you want to add. You can also type a keyword to search online for the video that best fits your document.</w:t>
          </w:r>
        </w:p>
        <w:p w:rsidR="00B92BF5" w:rsidRPr="00A50BCD" w:rsidRDefault="001A6893" w:rsidP="00A50BCD">
          <w:r w:rsidRPr="00A50BCD">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rsidR="00B92BF5" w:rsidRPr="00A50BCD" w:rsidRDefault="001A6893" w:rsidP="00A50BCD">
          <w:r w:rsidRPr="00A50BCD">
            <w:t>Themes and styles also help keep your document coordinated. When you click Design and choose a new Theme, the pictures, charts, and SmartArt graphics change to match your new theme. When you apply styles, your headings change to match the new theme.</w:t>
          </w:r>
        </w:p>
        <w:p w:rsidR="00B92BF5" w:rsidRPr="00A50BCD" w:rsidRDefault="001A6893" w:rsidP="00A50BCD">
          <w:r w:rsidRPr="00A50BCD">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14301C" w:rsidRDefault="001A6893">
          <w:pPr>
            <w:pStyle w:val="EA0DE6294E204286A2F91AF96590CAA3"/>
          </w:pPr>
          <w:r w:rsidRPr="00A50BCD">
            <w:t>Reading is easier, too, in the new Reading view. You can collapse parts of the document and focus on the text you want. If you need to stop reading before you reach the end, Word remembers where you left off - even on another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1C"/>
    <w:rsid w:val="0014301C"/>
    <w:rsid w:val="001A6893"/>
    <w:rsid w:val="00915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68546E4C1C45BB9A7A826A7B5E79FE">
    <w:name w:val="0768546E4C1C45BB9A7A826A7B5E79FE"/>
  </w:style>
  <w:style w:type="paragraph" w:customStyle="1" w:styleId="523DEC2AB41C4188A8985A83A4FEDD63">
    <w:name w:val="523DEC2AB41C4188A8985A83A4FEDD63"/>
  </w:style>
  <w:style w:type="paragraph" w:customStyle="1" w:styleId="BF32EFC226234C769C26D9A4E72F0A44">
    <w:name w:val="BF32EFC226234C769C26D9A4E72F0A44"/>
  </w:style>
  <w:style w:type="paragraph" w:customStyle="1" w:styleId="5DB3A0B4AFA14FC0945C7EB7FEF9D574">
    <w:name w:val="5DB3A0B4AFA14FC0945C7EB7FEF9D574"/>
  </w:style>
  <w:style w:type="paragraph" w:customStyle="1" w:styleId="3157F6B7AFBF4837B71EE4F0468FE9A3">
    <w:name w:val="3157F6B7AFBF4837B71EE4F0468FE9A3"/>
  </w:style>
  <w:style w:type="paragraph" w:customStyle="1" w:styleId="4BD9310D2F064493891094A4995F92F2">
    <w:name w:val="4BD9310D2F064493891094A4995F92F2"/>
  </w:style>
  <w:style w:type="paragraph" w:customStyle="1" w:styleId="0876AD17D7B341268EBA2A65CDA6DD78">
    <w:name w:val="0876AD17D7B341268EBA2A65CDA6DD78"/>
  </w:style>
  <w:style w:type="paragraph" w:customStyle="1" w:styleId="D18FFB0BBE1A426E8939A9CB013C7E95">
    <w:name w:val="D18FFB0BBE1A426E8939A9CB013C7E95"/>
  </w:style>
  <w:style w:type="paragraph" w:customStyle="1" w:styleId="B13038D4E54B400D9EC680517B1E2F3E">
    <w:name w:val="B13038D4E54B400D9EC680517B1E2F3E"/>
  </w:style>
  <w:style w:type="paragraph" w:customStyle="1" w:styleId="966F14227F5246849601AC4BE366AB8C">
    <w:name w:val="966F14227F5246849601AC4BE366AB8C"/>
  </w:style>
  <w:style w:type="paragraph" w:customStyle="1" w:styleId="41A7584C98734BA98603D7608E38C540">
    <w:name w:val="41A7584C98734BA98603D7608E38C540"/>
  </w:style>
  <w:style w:type="paragraph" w:customStyle="1" w:styleId="551A11500A8D40BB97D23C51D3B5D0A8">
    <w:name w:val="551A11500A8D40BB97D23C51D3B5D0A8"/>
  </w:style>
  <w:style w:type="paragraph" w:customStyle="1" w:styleId="1D23487AC6A44CDF828EF86EA57AF7D6">
    <w:name w:val="1D23487AC6A44CDF828EF86EA57AF7D6"/>
  </w:style>
  <w:style w:type="paragraph" w:customStyle="1" w:styleId="A90020FE6C7344ACA4DCBAE6335FB1F9">
    <w:name w:val="A90020FE6C7344ACA4DCBAE6335FB1F9"/>
  </w:style>
  <w:style w:type="paragraph" w:customStyle="1" w:styleId="8BEE686A08B744E983605F290EB29E04">
    <w:name w:val="8BEE686A08B744E983605F290EB29E04"/>
  </w:style>
  <w:style w:type="paragraph" w:customStyle="1" w:styleId="3F07ED60D1D441B8B4A28BBD6A890F31">
    <w:name w:val="3F07ED60D1D441B8B4A28BBD6A890F31"/>
  </w:style>
  <w:style w:type="paragraph" w:customStyle="1" w:styleId="D023967515414BC49314216DFE4D2A2D">
    <w:name w:val="D023967515414BC49314216DFE4D2A2D"/>
  </w:style>
  <w:style w:type="paragraph" w:customStyle="1" w:styleId="1ED81ED0DA414B60BD3DC6762EC1B07F">
    <w:name w:val="1ED81ED0DA414B60BD3DC6762EC1B07F"/>
  </w:style>
  <w:style w:type="paragraph" w:customStyle="1" w:styleId="180C5A838FFC4FBE8DB755B5DEC55EA0">
    <w:name w:val="180C5A838FFC4FBE8DB755B5DEC55EA0"/>
  </w:style>
  <w:style w:type="paragraph" w:customStyle="1" w:styleId="B363DBEBFF8D4FC48410574DD912B780">
    <w:name w:val="B363DBEBFF8D4FC48410574DD912B780"/>
  </w:style>
  <w:style w:type="paragraph" w:customStyle="1" w:styleId="DE00522A256F45DCBD9FC7AAE8372D77">
    <w:name w:val="DE00522A256F45DCBD9FC7AAE8372D77"/>
  </w:style>
  <w:style w:type="paragraph" w:customStyle="1" w:styleId="24A8E2D757E843A9A87D47E533571428">
    <w:name w:val="24A8E2D757E843A9A87D47E533571428"/>
  </w:style>
  <w:style w:type="paragraph" w:customStyle="1" w:styleId="065EA39A92B74312849640900F61D602">
    <w:name w:val="065EA39A92B74312849640900F61D602"/>
  </w:style>
  <w:style w:type="paragraph" w:customStyle="1" w:styleId="CA8768061F5C4196AFC8A0B58CD7F31F">
    <w:name w:val="CA8768061F5C4196AFC8A0B58CD7F31F"/>
  </w:style>
  <w:style w:type="paragraph" w:customStyle="1" w:styleId="6B8CF834D2CF46F7A3A92E681B882BA1">
    <w:name w:val="6B8CF834D2CF46F7A3A92E681B882BA1"/>
  </w:style>
  <w:style w:type="paragraph" w:customStyle="1" w:styleId="C9AD9F2EAC454B40BED85914EF38E839">
    <w:name w:val="C9AD9F2EAC454B40BED85914EF38E839"/>
  </w:style>
  <w:style w:type="paragraph" w:customStyle="1" w:styleId="EA0DE6294E204286A2F91AF96590CAA3">
    <w:name w:val="EA0DE6294E204286A2F91AF96590C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3747A5-D761-4F05-9B63-6C04E42A23B4}">
  <ds:schemaRefs>
    <ds:schemaRef ds:uri="http://schemas.openxmlformats.org/officeDocument/2006/bibliography"/>
  </ds:schemaRefs>
</ds:datastoreItem>
</file>

<file path=customXml/itemProps2.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4.xml><?xml version="1.0" encoding="utf-8"?>
<ds:datastoreItem xmlns:ds="http://schemas.openxmlformats.org/officeDocument/2006/customXml" ds:itemID="{D48BFBD1-E885-4C9E-9451-46C62F4BD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{3C3AB363-FB00-42C7-A0DE-BBE917AD99B8}tf16412212_win32.dotx</Template>
  <TotalTime>0</TotalTime>
  <Pages>5</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2022-04-17T11:47:00Z</dcterms:created>
  <dcterms:modified xsi:type="dcterms:W3CDTF">2022-04-17T12:04:00Z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